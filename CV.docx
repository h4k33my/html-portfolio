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9F52" w14:textId="1A35AC17" w:rsidR="000C6738" w:rsidRPr="00F20A3D" w:rsidRDefault="00010A00">
      <w:pPr>
        <w:pStyle w:val="Name"/>
      </w:pPr>
      <w:r w:rsidRPr="00F20A3D">
        <w:t>YUSUF ABDULHAKEEM</w:t>
      </w:r>
    </w:p>
    <w:p w14:paraId="16C6E1C3" w14:textId="799D5355" w:rsidR="000C6738" w:rsidRPr="00F20A3D" w:rsidRDefault="00566B57">
      <w:r w:rsidRPr="00F20A3D">
        <w:t xml:space="preserve">Afe </w:t>
      </w:r>
      <w:r w:rsidR="00010A00" w:rsidRPr="00F20A3D">
        <w:t>Babalola</w:t>
      </w:r>
      <w:r w:rsidRPr="00F20A3D">
        <w:t xml:space="preserve"> University Ado </w:t>
      </w:r>
      <w:r w:rsidR="00010A00" w:rsidRPr="00F20A3D">
        <w:t>Ekiti</w:t>
      </w:r>
      <w:r w:rsidRPr="00F20A3D">
        <w:t xml:space="preserve"> |+234</w:t>
      </w:r>
      <w:r w:rsidR="00D069B6">
        <w:t xml:space="preserve"> </w:t>
      </w:r>
      <w:r w:rsidR="00010A00" w:rsidRPr="00F20A3D">
        <w:t>814</w:t>
      </w:r>
      <w:r w:rsidR="00D069B6">
        <w:t xml:space="preserve"> </w:t>
      </w:r>
      <w:r w:rsidR="00010A00" w:rsidRPr="00F20A3D">
        <w:t>376</w:t>
      </w:r>
      <w:r w:rsidR="00D069B6">
        <w:t xml:space="preserve"> </w:t>
      </w:r>
      <w:r w:rsidR="00010A00" w:rsidRPr="00F20A3D">
        <w:t>2836</w:t>
      </w:r>
      <w:r w:rsidRPr="00F20A3D">
        <w:t xml:space="preserve"> </w:t>
      </w:r>
      <w:r w:rsidR="00010A00" w:rsidRPr="00F20A3D">
        <w:t>|</w:t>
      </w:r>
      <w:hyperlink r:id="rId9" w:history="1">
        <w:r w:rsidR="00D069B6">
          <w:rPr>
            <w:rStyle w:val="Hyperlink"/>
          </w:rPr>
          <w:t>hakeem.yusuf.seun@gmail.com</w:t>
        </w:r>
      </w:hyperlink>
    </w:p>
    <w:p w14:paraId="1DD9CA34" w14:textId="77777777" w:rsidR="000A399C" w:rsidRPr="00F20A3D" w:rsidRDefault="000A399C"/>
    <w:p w14:paraId="0B98CE89" w14:textId="4AA16C5D" w:rsidR="000A399C" w:rsidRPr="00F20A3D" w:rsidRDefault="000A399C" w:rsidP="000A399C">
      <w:pPr>
        <w:pStyle w:val="Heading1"/>
        <w:rPr>
          <w:u w:val="single"/>
        </w:rPr>
      </w:pPr>
      <w:r w:rsidRPr="00F20A3D">
        <w:rPr>
          <w:u w:val="single"/>
        </w:rPr>
        <w:t>Personal Info</w:t>
      </w:r>
    </w:p>
    <w:p w14:paraId="453E532C" w14:textId="1459440F" w:rsidR="000A399C" w:rsidRPr="00F20A3D" w:rsidRDefault="000A399C" w:rsidP="00F96A2E">
      <w:pPr>
        <w:ind w:left="360"/>
      </w:pPr>
      <w:r w:rsidRPr="006F2735">
        <w:rPr>
          <w:b/>
          <w:bCs/>
        </w:rPr>
        <w:t>Age</w:t>
      </w:r>
      <w:r w:rsidRPr="00F20A3D">
        <w:t xml:space="preserve">: </w:t>
      </w:r>
      <w:r w:rsidR="00C019B4" w:rsidRPr="00F20A3D">
        <w:t>20</w:t>
      </w:r>
    </w:p>
    <w:p w14:paraId="39CFED71" w14:textId="1E0422C5" w:rsidR="000A399C" w:rsidRPr="00F20A3D" w:rsidRDefault="000A399C" w:rsidP="00F96A2E">
      <w:pPr>
        <w:ind w:left="360"/>
      </w:pPr>
      <w:r w:rsidRPr="006F2735">
        <w:rPr>
          <w:b/>
          <w:bCs/>
        </w:rPr>
        <w:t>Sex</w:t>
      </w:r>
      <w:r w:rsidRPr="00F20A3D">
        <w:t>: Male</w:t>
      </w:r>
    </w:p>
    <w:p w14:paraId="1CDC9FB3" w14:textId="1BD0F190" w:rsidR="000A399C" w:rsidRPr="00F20A3D" w:rsidRDefault="000A399C" w:rsidP="00F96A2E">
      <w:pPr>
        <w:ind w:left="360"/>
      </w:pPr>
      <w:r w:rsidRPr="006F2735">
        <w:rPr>
          <w:b/>
          <w:bCs/>
        </w:rPr>
        <w:t>State</w:t>
      </w:r>
      <w:r w:rsidRPr="00F20A3D">
        <w:t xml:space="preserve"> </w:t>
      </w:r>
      <w:r w:rsidRPr="006F2735">
        <w:rPr>
          <w:b/>
          <w:bCs/>
        </w:rPr>
        <w:t>of</w:t>
      </w:r>
      <w:r w:rsidRPr="00F20A3D">
        <w:t xml:space="preserve"> </w:t>
      </w:r>
      <w:r w:rsidRPr="006F2735">
        <w:rPr>
          <w:b/>
          <w:bCs/>
        </w:rPr>
        <w:t>residence</w:t>
      </w:r>
      <w:r w:rsidRPr="00F20A3D">
        <w:t>: Lagos</w:t>
      </w:r>
    </w:p>
    <w:p w14:paraId="093FA92F" w14:textId="70F83404" w:rsidR="000A399C" w:rsidRPr="00F20A3D" w:rsidRDefault="000A399C" w:rsidP="00F96A2E">
      <w:pPr>
        <w:ind w:left="360"/>
      </w:pPr>
      <w:r w:rsidRPr="006F2735">
        <w:rPr>
          <w:b/>
          <w:bCs/>
        </w:rPr>
        <w:t>Local government of residence</w:t>
      </w:r>
      <w:r w:rsidRPr="00F20A3D">
        <w:t>: Surulere</w:t>
      </w:r>
    </w:p>
    <w:p w14:paraId="66CFA890" w14:textId="07E8BDC1" w:rsidR="000C6738" w:rsidRDefault="000A399C" w:rsidP="00F96A2E">
      <w:pPr>
        <w:ind w:left="360"/>
      </w:pPr>
      <w:r w:rsidRPr="006F2735">
        <w:rPr>
          <w:b/>
          <w:bCs/>
        </w:rPr>
        <w:t>Pre-existing medical conditions</w:t>
      </w:r>
      <w:r w:rsidR="006F2735">
        <w:t>:</w:t>
      </w:r>
      <w:r w:rsidRPr="00F20A3D">
        <w:t xml:space="preserve"> None</w:t>
      </w:r>
    </w:p>
    <w:p w14:paraId="69128D7B" w14:textId="77777777" w:rsidR="00B10CDA" w:rsidRPr="00F20A3D" w:rsidRDefault="00B10CDA" w:rsidP="00B10CDA"/>
    <w:p w14:paraId="47829B64" w14:textId="78221BE4" w:rsidR="000C6738" w:rsidRPr="00F20A3D" w:rsidRDefault="00010A00">
      <w:pPr>
        <w:pStyle w:val="Heading1"/>
        <w:rPr>
          <w:u w:val="single"/>
        </w:rPr>
      </w:pPr>
      <w:r w:rsidRPr="00F20A3D">
        <w:rPr>
          <w:u w:val="single"/>
        </w:rPr>
        <w:t>Education</w:t>
      </w:r>
    </w:p>
    <w:p w14:paraId="07E4C2C3" w14:textId="77777777" w:rsidR="00C21157" w:rsidRPr="00F20A3D" w:rsidRDefault="00C21157" w:rsidP="00F96A2E">
      <w:pPr>
        <w:pStyle w:val="Heading2"/>
        <w:ind w:left="360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</w:pPr>
      <w:r w:rsidRPr="00F20A3D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University</w:t>
      </w:r>
      <w:r w:rsidRPr="00F20A3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: ABUAD, 2022-2025 (First Class)</w:t>
      </w:r>
    </w:p>
    <w:p w14:paraId="6E10723A" w14:textId="77777777" w:rsidR="00C21157" w:rsidRPr="00F20A3D" w:rsidRDefault="00C21157" w:rsidP="00F96A2E">
      <w:pPr>
        <w:pStyle w:val="Heading2"/>
        <w:ind w:left="360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</w:pPr>
      <w:r w:rsidRPr="00F20A3D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A-Levels</w:t>
      </w:r>
      <w:r w:rsidRPr="00F20A3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: Chrisland Pre-Degree College, 2021-2022</w:t>
      </w:r>
    </w:p>
    <w:p w14:paraId="572BC124" w14:textId="09C56F43" w:rsidR="00B10CDA" w:rsidRDefault="00C21157" w:rsidP="00F96A2E">
      <w:pPr>
        <w:pStyle w:val="Heading2"/>
        <w:ind w:left="360"/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</w:pPr>
      <w:r w:rsidRPr="00F20A3D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Secondary</w:t>
      </w:r>
      <w:r w:rsidRPr="00F20A3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 xml:space="preserve"> </w:t>
      </w:r>
      <w:r w:rsidRPr="00F20A3D">
        <w:rPr>
          <w:rFonts w:asciiTheme="minorHAnsi" w:eastAsiaTheme="minorHAnsi" w:hAnsiTheme="minorHAnsi" w:cstheme="minorBidi"/>
          <w:bCs/>
          <w:i w:val="0"/>
          <w:spacing w:val="0"/>
          <w:sz w:val="22"/>
          <w:szCs w:val="22"/>
        </w:rPr>
        <w:t>School</w:t>
      </w:r>
      <w:r w:rsidRPr="00F20A3D">
        <w:rPr>
          <w:rFonts w:asciiTheme="minorHAnsi" w:eastAsiaTheme="minorHAnsi" w:hAnsiTheme="minorHAnsi" w:cstheme="minorBidi"/>
          <w:b w:val="0"/>
          <w:i w:val="0"/>
          <w:spacing w:val="0"/>
          <w:sz w:val="22"/>
          <w:szCs w:val="22"/>
        </w:rPr>
        <w:t>: Rainbow College, 2015-2021</w:t>
      </w:r>
    </w:p>
    <w:p w14:paraId="01F6DF67" w14:textId="77777777" w:rsidR="00B10CDA" w:rsidRPr="00B10CDA" w:rsidRDefault="00B10CDA" w:rsidP="00B10CDA"/>
    <w:p w14:paraId="20970562" w14:textId="08AE9782" w:rsidR="00A97C38" w:rsidRDefault="00A97C38" w:rsidP="00B10CDA">
      <w:pPr>
        <w:spacing w:before="240"/>
        <w:rPr>
          <w:b/>
          <w:bCs/>
          <w:sz w:val="26"/>
          <w:szCs w:val="26"/>
          <w:u w:val="single"/>
        </w:rPr>
      </w:pPr>
      <w:r w:rsidRPr="00A97C38">
        <w:rPr>
          <w:b/>
          <w:bCs/>
          <w:sz w:val="26"/>
          <w:szCs w:val="26"/>
          <w:u w:val="single"/>
        </w:rPr>
        <w:t>Work Experience</w:t>
      </w:r>
    </w:p>
    <w:p w14:paraId="1952B590" w14:textId="77777777" w:rsidR="006F2735" w:rsidRPr="00AC2E7E" w:rsidRDefault="006F2735" w:rsidP="00F96A2E">
      <w:pPr>
        <w:ind w:left="360"/>
      </w:pPr>
      <w:r w:rsidRPr="00AC2E7E">
        <w:rPr>
          <w:b/>
          <w:bCs/>
        </w:rPr>
        <w:t>Computer Warehouse Group</w:t>
      </w:r>
      <w:r w:rsidRPr="00AC2E7E">
        <w:t>: Metering, 2024</w:t>
      </w:r>
    </w:p>
    <w:p w14:paraId="7DEC3FA6" w14:textId="0DFD7240" w:rsidR="00C21157" w:rsidRPr="00AC2E7E" w:rsidRDefault="006F2735" w:rsidP="00F96A2E">
      <w:pPr>
        <w:ind w:left="360"/>
      </w:pPr>
      <w:r w:rsidRPr="00AC2E7E">
        <w:rPr>
          <w:b/>
          <w:bCs/>
        </w:rPr>
        <w:t>Computer Warehouse Group</w:t>
      </w:r>
      <w:r w:rsidRPr="00AC2E7E">
        <w:t>: IT Support, 2023</w:t>
      </w:r>
    </w:p>
    <w:p w14:paraId="50A38B97" w14:textId="77777777" w:rsidR="00B10CDA" w:rsidRPr="00B10CDA" w:rsidRDefault="00B10CDA" w:rsidP="00B10CDA">
      <w:pPr>
        <w:rPr>
          <w:sz w:val="26"/>
          <w:szCs w:val="26"/>
        </w:rPr>
      </w:pPr>
    </w:p>
    <w:p w14:paraId="134A4D21" w14:textId="170BFFB4" w:rsidR="000C6738" w:rsidRPr="00F20A3D" w:rsidRDefault="00566B57">
      <w:pPr>
        <w:pStyle w:val="Heading2"/>
        <w:rPr>
          <w:i w:val="0"/>
          <w:iCs/>
          <w:u w:val="single"/>
        </w:rPr>
      </w:pPr>
      <w:r w:rsidRPr="00F20A3D">
        <w:rPr>
          <w:i w:val="0"/>
          <w:iCs/>
          <w:u w:val="single"/>
        </w:rPr>
        <w:t>Skills</w:t>
      </w:r>
      <w:r w:rsidR="00CC0015" w:rsidRPr="00F20A3D">
        <w:rPr>
          <w:i w:val="0"/>
          <w:iCs/>
          <w:u w:val="single"/>
        </w:rPr>
        <w:t xml:space="preserve"> &amp; Traits</w:t>
      </w:r>
      <w:r w:rsidRPr="00F20A3D">
        <w:rPr>
          <w:i w:val="0"/>
          <w:iCs/>
          <w:u w:val="single"/>
        </w:rPr>
        <w:t xml:space="preserve"> </w:t>
      </w:r>
    </w:p>
    <w:p w14:paraId="247DADCA" w14:textId="57C79238" w:rsidR="000C6738" w:rsidRPr="00F20A3D" w:rsidRDefault="00566B57" w:rsidP="00F96A2E">
      <w:pPr>
        <w:ind w:left="360"/>
      </w:pPr>
      <w:r w:rsidRPr="00F20A3D">
        <w:rPr>
          <w:b/>
          <w:bCs/>
        </w:rPr>
        <w:t xml:space="preserve">Programming </w:t>
      </w:r>
      <w:r w:rsidR="00111EFB" w:rsidRPr="00F20A3D">
        <w:rPr>
          <w:b/>
          <w:bCs/>
        </w:rPr>
        <w:t>&amp; Web Development</w:t>
      </w:r>
      <w:r w:rsidRPr="00F20A3D">
        <w:t xml:space="preserve">: </w:t>
      </w:r>
      <w:r w:rsidR="00010A00" w:rsidRPr="00F20A3D">
        <w:t>HTML</w:t>
      </w:r>
      <w:r w:rsidR="00111EFB" w:rsidRPr="00F20A3D">
        <w:t>, CSS, JavaScript</w:t>
      </w:r>
      <w:r w:rsidRPr="00F20A3D">
        <w:t xml:space="preserve">, </w:t>
      </w:r>
      <w:r w:rsidR="00111EFB" w:rsidRPr="00F20A3D">
        <w:t xml:space="preserve">C++ </w:t>
      </w:r>
      <w:r w:rsidRPr="00F20A3D">
        <w:t xml:space="preserve">and </w:t>
      </w:r>
      <w:r w:rsidR="00111EFB" w:rsidRPr="00F20A3D">
        <w:t>Visual Basic</w:t>
      </w:r>
    </w:p>
    <w:p w14:paraId="0643CA87" w14:textId="55A5EE65" w:rsidR="00CE763B" w:rsidRDefault="00CE763B" w:rsidP="00F96A2E">
      <w:pPr>
        <w:ind w:left="360"/>
      </w:pPr>
      <w:r w:rsidRPr="00F20A3D">
        <w:rPr>
          <w:b/>
          <w:bCs/>
        </w:rPr>
        <w:t>Graphics Design &amp; Animation</w:t>
      </w:r>
      <w:r w:rsidR="003063EB">
        <w:rPr>
          <w:b/>
          <w:bCs/>
        </w:rPr>
        <w:t xml:space="preserve">: </w:t>
      </w:r>
      <w:r w:rsidR="003063EB" w:rsidRPr="003063EB">
        <w:t xml:space="preserve">Adobe Photoshop, Adobe Animate, Adobe </w:t>
      </w:r>
      <w:r w:rsidR="003063EB">
        <w:t>illustrator.</w:t>
      </w:r>
    </w:p>
    <w:p w14:paraId="71F02C31" w14:textId="23B0307A" w:rsidR="003063EB" w:rsidRPr="003063EB" w:rsidRDefault="003063EB" w:rsidP="00F96A2E">
      <w:pPr>
        <w:ind w:left="360"/>
        <w:rPr>
          <w:b/>
          <w:bCs/>
        </w:rPr>
      </w:pPr>
      <w:r>
        <w:rPr>
          <w:b/>
          <w:bCs/>
        </w:rPr>
        <w:t>Profi</w:t>
      </w:r>
      <w:r w:rsidR="00DC54BA">
        <w:rPr>
          <w:b/>
          <w:bCs/>
        </w:rPr>
        <w:t>cient with Microsoft Office Suite</w:t>
      </w:r>
    </w:p>
    <w:p w14:paraId="71BD401B" w14:textId="77777777" w:rsidR="00CE763B" w:rsidRDefault="00CE763B" w:rsidP="00F96A2E">
      <w:pPr>
        <w:ind w:left="360"/>
        <w:rPr>
          <w:b/>
          <w:bCs/>
        </w:rPr>
      </w:pPr>
      <w:r w:rsidRPr="00F20A3D">
        <w:rPr>
          <w:b/>
          <w:bCs/>
        </w:rPr>
        <w:t>Software, Hardware &amp; Internet Troubleshooting</w:t>
      </w:r>
    </w:p>
    <w:p w14:paraId="59436E97" w14:textId="41CF4C1A" w:rsidR="004D19CD" w:rsidRPr="00F20A3D" w:rsidRDefault="004D19CD" w:rsidP="00F96A2E">
      <w:pPr>
        <w:ind w:left="360"/>
        <w:rPr>
          <w:b/>
          <w:bCs/>
        </w:rPr>
      </w:pPr>
      <w:r>
        <w:rPr>
          <w:b/>
          <w:bCs/>
        </w:rPr>
        <w:t>V</w:t>
      </w:r>
      <w:r w:rsidRPr="004D19CD">
        <w:rPr>
          <w:b/>
          <w:bCs/>
        </w:rPr>
        <w:t xml:space="preserve">ideo and </w:t>
      </w:r>
      <w:r>
        <w:rPr>
          <w:b/>
          <w:bCs/>
        </w:rPr>
        <w:t>S</w:t>
      </w:r>
      <w:r w:rsidRPr="004D19CD">
        <w:rPr>
          <w:b/>
          <w:bCs/>
        </w:rPr>
        <w:t xml:space="preserve">ound </w:t>
      </w:r>
      <w:r>
        <w:rPr>
          <w:b/>
          <w:bCs/>
        </w:rPr>
        <w:t>E</w:t>
      </w:r>
      <w:r w:rsidRPr="004D19CD">
        <w:rPr>
          <w:b/>
          <w:bCs/>
        </w:rPr>
        <w:t>diting</w:t>
      </w:r>
      <w:r w:rsidR="00E239E2">
        <w:rPr>
          <w:b/>
          <w:bCs/>
        </w:rPr>
        <w:t xml:space="preserve">: </w:t>
      </w:r>
      <w:r w:rsidRPr="004D19CD">
        <w:t xml:space="preserve">Film Maker, </w:t>
      </w:r>
      <w:r w:rsidR="00E239E2">
        <w:t>A</w:t>
      </w:r>
      <w:r w:rsidRPr="004D19CD">
        <w:t>udacity etc.</w:t>
      </w:r>
    </w:p>
    <w:p w14:paraId="3D20F9AA" w14:textId="77777777" w:rsidR="00CE763B" w:rsidRPr="00F20A3D" w:rsidRDefault="00CE763B" w:rsidP="00F96A2E">
      <w:pPr>
        <w:ind w:left="360"/>
        <w:rPr>
          <w:b/>
          <w:bCs/>
        </w:rPr>
      </w:pPr>
      <w:r w:rsidRPr="00F20A3D">
        <w:rPr>
          <w:b/>
          <w:bCs/>
        </w:rPr>
        <w:t>Teamwork &amp; Rapid Learning</w:t>
      </w:r>
    </w:p>
    <w:p w14:paraId="42F95D64" w14:textId="3DE96052" w:rsidR="000C6738" w:rsidRPr="00F20A3D" w:rsidRDefault="00010A00" w:rsidP="00F96A2E">
      <w:pPr>
        <w:ind w:left="360"/>
        <w:rPr>
          <w:b/>
          <w:bCs/>
        </w:rPr>
      </w:pPr>
      <w:r w:rsidRPr="00F20A3D">
        <w:rPr>
          <w:b/>
          <w:bCs/>
        </w:rPr>
        <w:t xml:space="preserve">Excellent </w:t>
      </w:r>
      <w:r w:rsidR="00566B57" w:rsidRPr="00F20A3D">
        <w:rPr>
          <w:b/>
          <w:bCs/>
        </w:rPr>
        <w:t>Communication and collaboration</w:t>
      </w:r>
      <w:r w:rsidRPr="00F20A3D">
        <w:rPr>
          <w:b/>
          <w:bCs/>
        </w:rPr>
        <w:t>.</w:t>
      </w:r>
    </w:p>
    <w:p w14:paraId="5471A4F6" w14:textId="15251642" w:rsidR="004B4536" w:rsidRPr="00F20A3D" w:rsidRDefault="004B4536" w:rsidP="00F96A2E">
      <w:pPr>
        <w:ind w:left="360"/>
        <w:rPr>
          <w:b/>
          <w:bCs/>
        </w:rPr>
      </w:pPr>
      <w:r w:rsidRPr="00F20A3D">
        <w:rPr>
          <w:b/>
          <w:bCs/>
        </w:rPr>
        <w:t>Excellent understanding of mathematical sciences.</w:t>
      </w:r>
    </w:p>
    <w:p w14:paraId="7C8A4637" w14:textId="449F739E" w:rsidR="00B10CDA" w:rsidRPr="00F96A2E" w:rsidRDefault="00CC0015" w:rsidP="00F96A2E">
      <w:pPr>
        <w:ind w:left="360"/>
        <w:rPr>
          <w:b/>
          <w:bCs/>
        </w:rPr>
      </w:pPr>
      <w:r w:rsidRPr="00F20A3D">
        <w:rPr>
          <w:b/>
          <w:bCs/>
        </w:rPr>
        <w:t>Highly Efficient.</w:t>
      </w:r>
      <w:r w:rsidR="00B10CDA">
        <w:rPr>
          <w:u w:val="single"/>
        </w:rPr>
        <w:br w:type="page"/>
      </w:r>
    </w:p>
    <w:p w14:paraId="738099D8" w14:textId="2D2EEEC2" w:rsidR="000C6738" w:rsidRPr="00F20A3D" w:rsidRDefault="000A399C">
      <w:pPr>
        <w:pStyle w:val="Heading1"/>
        <w:rPr>
          <w:u w:val="single"/>
        </w:rPr>
      </w:pPr>
      <w:r w:rsidRPr="00F20A3D">
        <w:rPr>
          <w:u w:val="single"/>
        </w:rPr>
        <w:lastRenderedPageBreak/>
        <w:t>Projects</w:t>
      </w:r>
    </w:p>
    <w:p w14:paraId="550D0C38" w14:textId="24C91F03" w:rsidR="00E239E2" w:rsidRDefault="00E239E2" w:rsidP="0004096E">
      <w:pPr>
        <w:pStyle w:val="ListParagraph"/>
        <w:numPr>
          <w:ilvl w:val="0"/>
          <w:numId w:val="3"/>
        </w:numPr>
        <w:ind w:left="360"/>
      </w:pPr>
      <w:hyperlink r:id="rId10" w:history="1">
        <w:r w:rsidRPr="00E239E2">
          <w:rPr>
            <w:rStyle w:val="Hyperlink"/>
          </w:rPr>
          <w:t>Responsive Web-</w:t>
        </w:r>
        <w:r w:rsidRPr="00E239E2">
          <w:rPr>
            <w:rStyle w:val="Hyperlink"/>
          </w:rPr>
          <w:t>P</w:t>
        </w:r>
        <w:r w:rsidRPr="00E239E2">
          <w:rPr>
            <w:rStyle w:val="Hyperlink"/>
          </w:rPr>
          <w:t>ortfolio</w:t>
        </w:r>
      </w:hyperlink>
    </w:p>
    <w:p w14:paraId="279AEF7A" w14:textId="48A74BA0" w:rsidR="00E05717" w:rsidRDefault="00F0795D" w:rsidP="0004096E">
      <w:pPr>
        <w:pStyle w:val="ListParagraph"/>
        <w:numPr>
          <w:ilvl w:val="0"/>
          <w:numId w:val="3"/>
        </w:numPr>
        <w:ind w:left="360"/>
      </w:pPr>
      <w:r w:rsidRPr="00F20A3D">
        <w:t xml:space="preserve">Decentralised web-app built on the Ethereum blockchain </w:t>
      </w:r>
      <w:r w:rsidR="00F20A3D" w:rsidRPr="00F20A3D">
        <w:t>for certificate issuance and validation</w:t>
      </w:r>
      <w:r w:rsidR="004D19CD">
        <w:t xml:space="preserve"> – Final Year Project</w:t>
      </w:r>
    </w:p>
    <w:p w14:paraId="1C9A5414" w14:textId="58F617DF" w:rsidR="00DF614A" w:rsidRPr="00F20A3D" w:rsidRDefault="00DF614A" w:rsidP="0004096E">
      <w:pPr>
        <w:pStyle w:val="ListParagraph"/>
        <w:numPr>
          <w:ilvl w:val="0"/>
          <w:numId w:val="3"/>
        </w:numPr>
        <w:ind w:left="360"/>
      </w:pPr>
      <w:r>
        <w:t>Animated Web-Development</w:t>
      </w:r>
      <w:r w:rsidR="004D19CD">
        <w:t xml:space="preserve"> -Personal Project</w:t>
      </w:r>
    </w:p>
    <w:p w14:paraId="378F8FFA" w14:textId="77777777" w:rsidR="00A97C38" w:rsidRDefault="00195B73" w:rsidP="0004096E">
      <w:pPr>
        <w:pStyle w:val="ListParagraph"/>
        <w:numPr>
          <w:ilvl w:val="0"/>
          <w:numId w:val="3"/>
        </w:numPr>
        <w:ind w:left="360"/>
      </w:pPr>
      <w:r w:rsidRPr="00F20A3D">
        <w:t>Designed multiple basic animations (adobe animate)</w:t>
      </w:r>
      <w:r w:rsidR="00A97C38" w:rsidRPr="00A97C38">
        <w:t xml:space="preserve"> </w:t>
      </w:r>
    </w:p>
    <w:p w14:paraId="135BBF64" w14:textId="03273FEE" w:rsidR="00195B73" w:rsidRPr="00F20A3D" w:rsidRDefault="00A97C38" w:rsidP="0004096E">
      <w:pPr>
        <w:pStyle w:val="ListParagraph"/>
        <w:numPr>
          <w:ilvl w:val="0"/>
          <w:numId w:val="3"/>
        </w:numPr>
        <w:ind w:left="360"/>
      </w:pPr>
      <w:r>
        <w:t>Company Screen Savers g</w:t>
      </w:r>
      <w:r>
        <w:t>raphics</w:t>
      </w:r>
      <w:r w:rsidRPr="00F20A3D">
        <w:t xml:space="preserve"> design</w:t>
      </w:r>
      <w:r>
        <w:t xml:space="preserve"> </w:t>
      </w:r>
      <w:r>
        <w:t>p</w:t>
      </w:r>
      <w:r>
        <w:t>rojects</w:t>
      </w:r>
      <w:r>
        <w:t xml:space="preserve"> -</w:t>
      </w:r>
      <w:r w:rsidR="004D19CD">
        <w:t xml:space="preserve"> </w:t>
      </w:r>
      <w:r>
        <w:t>CWG.</w:t>
      </w:r>
      <w:r w:rsidRPr="00F20A3D">
        <w:t xml:space="preserve"> (with software such as </w:t>
      </w:r>
      <w:r>
        <w:t xml:space="preserve">Adobe Photoshop, Adobe illustrator </w:t>
      </w:r>
      <w:r w:rsidRPr="00F20A3D">
        <w:t>Corel draw</w:t>
      </w:r>
      <w:r>
        <w:t>, etc</w:t>
      </w:r>
      <w:r w:rsidRPr="00F20A3D">
        <w:t>.)</w:t>
      </w:r>
    </w:p>
    <w:p w14:paraId="3C35790C" w14:textId="319774B2" w:rsidR="00A97C38" w:rsidRPr="001125B7" w:rsidRDefault="001125B7">
      <w:pPr>
        <w:pStyle w:val="Heading1"/>
        <w:rPr>
          <w:u w:val="single"/>
        </w:rPr>
      </w:pPr>
      <w:r w:rsidRPr="001125B7">
        <w:rPr>
          <w:u w:val="single"/>
        </w:rPr>
        <w:t>Certifications</w:t>
      </w:r>
    </w:p>
    <w:p w14:paraId="1E5292D6" w14:textId="60AA66A0" w:rsidR="00E037BC" w:rsidRDefault="00E037BC" w:rsidP="0004096E">
      <w:pPr>
        <w:pStyle w:val="ListParagraph"/>
        <w:numPr>
          <w:ilvl w:val="0"/>
          <w:numId w:val="5"/>
        </w:numPr>
        <w:ind w:left="360"/>
      </w:pPr>
      <w:r w:rsidRPr="00E037BC">
        <w:t>Bachelor of Science (BSc) in Computer Science</w:t>
      </w:r>
      <w:r>
        <w:t>, 2025</w:t>
      </w:r>
    </w:p>
    <w:p w14:paraId="21EE140C" w14:textId="69AD679F" w:rsidR="001125B7" w:rsidRDefault="00F96A2E" w:rsidP="0004096E">
      <w:pPr>
        <w:pStyle w:val="ListParagraph"/>
        <w:numPr>
          <w:ilvl w:val="0"/>
          <w:numId w:val="5"/>
        </w:numPr>
        <w:ind w:left="360"/>
      </w:pPr>
      <w:r w:rsidRPr="00F96A2E">
        <w:t>Graduate Member, Computer Professionals (</w:t>
      </w:r>
      <w:r w:rsidR="00E037BC">
        <w:t xml:space="preserve">GMCPN, </w:t>
      </w:r>
      <w:r w:rsidRPr="00F96A2E">
        <w:t>Registration Council of Nigeria)</w:t>
      </w:r>
      <w:r>
        <w:t>, 2025.</w:t>
      </w:r>
    </w:p>
    <w:p w14:paraId="3D5E227F" w14:textId="11685D72" w:rsidR="00E037BC" w:rsidRDefault="00826BA3" w:rsidP="0004096E">
      <w:pPr>
        <w:pStyle w:val="ListParagraph"/>
        <w:numPr>
          <w:ilvl w:val="0"/>
          <w:numId w:val="5"/>
        </w:numPr>
        <w:ind w:left="360"/>
      </w:pPr>
      <w:r w:rsidRPr="00826BA3">
        <w:t>The Complete Full-Stack Web Development Bootcamp</w:t>
      </w:r>
      <w:r>
        <w:t xml:space="preserve"> (UDEM</w:t>
      </w:r>
      <w:r w:rsidR="0004096E">
        <w:t>Y</w:t>
      </w:r>
      <w:r>
        <w:t>), Ongoing.</w:t>
      </w:r>
    </w:p>
    <w:p w14:paraId="687DB417" w14:textId="77777777" w:rsidR="00F96A2E" w:rsidRPr="001125B7" w:rsidRDefault="00F96A2E" w:rsidP="0004096E">
      <w:pPr>
        <w:ind w:left="360" w:hanging="360"/>
      </w:pPr>
    </w:p>
    <w:p w14:paraId="49826566" w14:textId="54EDA73C" w:rsidR="000C6738" w:rsidRPr="001125B7" w:rsidRDefault="00566B57">
      <w:pPr>
        <w:pStyle w:val="Heading1"/>
        <w:rPr>
          <w:u w:val="single"/>
        </w:rPr>
      </w:pPr>
      <w:r w:rsidRPr="001125B7">
        <w:rPr>
          <w:u w:val="single"/>
        </w:rPr>
        <w:t xml:space="preserve">Activities </w:t>
      </w:r>
    </w:p>
    <w:p w14:paraId="5AAED4B8" w14:textId="77777777" w:rsidR="00B83157" w:rsidRDefault="00B83157">
      <w:pPr>
        <w:numPr>
          <w:ilvl w:val="0"/>
          <w:numId w:val="1"/>
        </w:numPr>
      </w:pPr>
      <w:r w:rsidRPr="00F20A3D">
        <w:t>3</w:t>
      </w:r>
      <w:r w:rsidRPr="00F20A3D">
        <w:rPr>
          <w:vertAlign w:val="superscript"/>
        </w:rPr>
        <w:t>rd</w:t>
      </w:r>
      <w:r w:rsidRPr="00F20A3D">
        <w:t xml:space="preserve"> best overall, Cambridge checkpoint examinations (2018)  </w:t>
      </w:r>
    </w:p>
    <w:p w14:paraId="2A78E3A1" w14:textId="213DCB59" w:rsidR="000C6738" w:rsidRPr="00F20A3D" w:rsidRDefault="00CC0015">
      <w:pPr>
        <w:numPr>
          <w:ilvl w:val="0"/>
          <w:numId w:val="1"/>
        </w:numPr>
      </w:pPr>
      <w:r w:rsidRPr="00F20A3D">
        <w:t>Football</w:t>
      </w:r>
      <w:r w:rsidR="00566B57" w:rsidRPr="00F20A3D">
        <w:t xml:space="preserve"> </w:t>
      </w:r>
      <w:r w:rsidRPr="00F20A3D">
        <w:t>player</w:t>
      </w:r>
      <w:r w:rsidR="00566B57" w:rsidRPr="00F20A3D">
        <w:t xml:space="preserve">, faculty of science </w:t>
      </w:r>
      <w:r w:rsidRPr="00F20A3D">
        <w:t>and school league.</w:t>
      </w:r>
    </w:p>
    <w:p w14:paraId="45365178" w14:textId="77777777" w:rsidR="00B83157" w:rsidRPr="00F20A3D" w:rsidRDefault="00B83157" w:rsidP="00B83157">
      <w:pPr>
        <w:numPr>
          <w:ilvl w:val="0"/>
          <w:numId w:val="1"/>
        </w:numPr>
      </w:pPr>
      <w:r w:rsidRPr="00F20A3D">
        <w:t>Sports Prefect, A-Levels, Chrisland pre-degree College. (2022)</w:t>
      </w:r>
    </w:p>
    <w:p w14:paraId="2801B718" w14:textId="2B063EBC" w:rsidR="004B4536" w:rsidRPr="00F20A3D" w:rsidRDefault="00B83157" w:rsidP="00B83157">
      <w:pPr>
        <w:numPr>
          <w:ilvl w:val="0"/>
          <w:numId w:val="1"/>
        </w:numPr>
      </w:pPr>
      <w:r w:rsidRPr="00F20A3D">
        <w:t>Most efficient prefect, A-Levels, Chrisland pre-degree College. (2022)</w:t>
      </w:r>
    </w:p>
    <w:p w14:paraId="69C0D9B6" w14:textId="51307BFA" w:rsidR="000C6738" w:rsidRPr="00F20A3D" w:rsidRDefault="00CC0015">
      <w:pPr>
        <w:numPr>
          <w:ilvl w:val="0"/>
          <w:numId w:val="1"/>
        </w:numPr>
      </w:pPr>
      <w:r w:rsidRPr="00F20A3D">
        <w:t xml:space="preserve">Silver </w:t>
      </w:r>
      <w:r w:rsidR="0004096E" w:rsidRPr="00F20A3D">
        <w:t>medallist</w:t>
      </w:r>
      <w:r w:rsidR="00566B57" w:rsidRPr="00F20A3D">
        <w:t xml:space="preserve"> in the COSSA (College of Science Student Association)</w:t>
      </w:r>
      <w:r w:rsidRPr="00F20A3D">
        <w:t xml:space="preserve"> </w:t>
      </w:r>
      <w:r w:rsidR="00566B57" w:rsidRPr="00F20A3D">
        <w:t>provost football competition (2023)</w:t>
      </w:r>
    </w:p>
    <w:p w14:paraId="5E5095A5" w14:textId="77777777" w:rsidR="00CC0015" w:rsidRPr="00F20A3D" w:rsidRDefault="00CC0015" w:rsidP="00A770B2"/>
    <w:p w14:paraId="67A39840" w14:textId="77777777" w:rsidR="000C6738" w:rsidRPr="00F20A3D" w:rsidRDefault="008F6577">
      <w:pPr>
        <w:pStyle w:val="Heading2"/>
        <w:rPr>
          <w:i w:val="0"/>
          <w:iCs/>
        </w:rPr>
      </w:pPr>
      <w:r w:rsidRPr="00F20A3D">
        <w:rPr>
          <w:i w:val="0"/>
          <w:iCs/>
        </w:rPr>
        <w:t>References</w:t>
      </w:r>
    </w:p>
    <w:p w14:paraId="0A14BA40" w14:textId="00C88C28" w:rsidR="000C6738" w:rsidRPr="00F20A3D" w:rsidRDefault="004B4536" w:rsidP="00436FE9">
      <w:pPr>
        <w:pStyle w:val="ListParagraph"/>
        <w:numPr>
          <w:ilvl w:val="0"/>
          <w:numId w:val="6"/>
        </w:numPr>
      </w:pPr>
      <w:r w:rsidRPr="00F20A3D">
        <w:t>Name:</w:t>
      </w:r>
      <w:r w:rsidR="00566B57" w:rsidRPr="00F20A3D">
        <w:t xml:space="preserve"> Mr. </w:t>
      </w:r>
      <w:r w:rsidR="00CC0015" w:rsidRPr="00F20A3D">
        <w:t>Olanrewaju Yusuf</w:t>
      </w:r>
    </w:p>
    <w:p w14:paraId="5839EB69" w14:textId="0CD3C6D8" w:rsidR="000C6738" w:rsidRPr="00F20A3D" w:rsidRDefault="008F2574" w:rsidP="00436FE9">
      <w:pPr>
        <w:ind w:firstLine="720"/>
      </w:pPr>
      <w:r w:rsidRPr="00F20A3D">
        <w:t>Relationship: Father</w:t>
      </w:r>
    </w:p>
    <w:p w14:paraId="7E9E5131" w14:textId="4B5A3573" w:rsidR="00436FE9" w:rsidRDefault="00566B57" w:rsidP="00436FE9">
      <w:pPr>
        <w:ind w:firstLine="720"/>
      </w:pPr>
      <w:r w:rsidRPr="00F20A3D">
        <w:t xml:space="preserve">Contact </w:t>
      </w:r>
      <w:r w:rsidR="004B4536" w:rsidRPr="00F20A3D">
        <w:t>info:</w:t>
      </w:r>
      <w:r w:rsidRPr="00F20A3D">
        <w:t xml:space="preserve"> +234 </w:t>
      </w:r>
      <w:r w:rsidR="008F2574" w:rsidRPr="00F20A3D">
        <w:t xml:space="preserve">806 717 6753 | </w:t>
      </w:r>
      <w:hyperlink r:id="rId11" w:history="1">
        <w:r w:rsidR="00B83157" w:rsidRPr="00FF0CBF">
          <w:rPr>
            <w:rStyle w:val="Hyperlink"/>
          </w:rPr>
          <w:t>yusuf.lanre1986@gmail.com</w:t>
        </w:r>
      </w:hyperlink>
    </w:p>
    <w:p w14:paraId="1A134F2D" w14:textId="48BAD01C" w:rsidR="00436FE9" w:rsidRPr="00F20A3D" w:rsidRDefault="00436FE9" w:rsidP="00436FE9">
      <w:pPr>
        <w:pStyle w:val="ListParagraph"/>
        <w:numPr>
          <w:ilvl w:val="0"/>
          <w:numId w:val="6"/>
        </w:numPr>
      </w:pPr>
      <w:r w:rsidRPr="00F20A3D">
        <w:t xml:space="preserve">Name: </w:t>
      </w:r>
      <w:r>
        <w:t>Dr. C.O Akinduyite</w:t>
      </w:r>
    </w:p>
    <w:p w14:paraId="71D13DC6" w14:textId="4E31D3EC" w:rsidR="00436FE9" w:rsidRPr="00F20A3D" w:rsidRDefault="00436FE9" w:rsidP="00436FE9">
      <w:pPr>
        <w:ind w:firstLine="720"/>
      </w:pPr>
      <w:r w:rsidRPr="00F20A3D">
        <w:t xml:space="preserve">Relationship: </w:t>
      </w:r>
      <w:r>
        <w:t>Project Supervisor</w:t>
      </w:r>
    </w:p>
    <w:p w14:paraId="11E73F7C" w14:textId="3195B4DA" w:rsidR="001D761E" w:rsidRPr="00F20A3D" w:rsidRDefault="00436FE9" w:rsidP="00C54EDD">
      <w:pPr>
        <w:ind w:firstLine="720"/>
      </w:pPr>
      <w:r w:rsidRPr="00F20A3D">
        <w:t xml:space="preserve">Contact info: </w:t>
      </w:r>
      <w:r w:rsidR="00A2306E">
        <w:t>+234</w:t>
      </w:r>
      <w:r w:rsidR="00C54EDD">
        <w:t xml:space="preserve"> </w:t>
      </w:r>
      <w:r w:rsidR="00A2306E">
        <w:t>803</w:t>
      </w:r>
      <w:r w:rsidR="00C54EDD">
        <w:t xml:space="preserve"> </w:t>
      </w:r>
      <w:r w:rsidR="00A2306E">
        <w:t>443</w:t>
      </w:r>
      <w:r w:rsidR="00C54EDD">
        <w:t xml:space="preserve"> </w:t>
      </w:r>
      <w:r w:rsidR="00A2306E">
        <w:t>4749</w:t>
      </w:r>
      <w:r w:rsidRPr="00F20A3D">
        <w:t xml:space="preserve">| </w:t>
      </w:r>
      <w:hyperlink r:id="rId12" w:history="1">
        <w:r w:rsidR="00C54EDD" w:rsidRPr="00FF0CBF">
          <w:rPr>
            <w:rStyle w:val="Hyperlink"/>
          </w:rPr>
          <w:t>akinduyiteco@abuad.edu.ng</w:t>
        </w:r>
      </w:hyperlink>
    </w:p>
    <w:sectPr w:rsidR="001D761E" w:rsidRPr="00F20A3D">
      <w:headerReference w:type="default" r:id="rId13"/>
      <w:headerReference w:type="first" r:id="rId14"/>
      <w:pgSz w:w="11907" w:h="1683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763B" w14:textId="77777777" w:rsidR="00F91D34" w:rsidRPr="00F20A3D" w:rsidRDefault="00F91D34">
      <w:pPr>
        <w:spacing w:line="240" w:lineRule="auto"/>
      </w:pPr>
      <w:r w:rsidRPr="00F20A3D">
        <w:separator/>
      </w:r>
    </w:p>
  </w:endnote>
  <w:endnote w:type="continuationSeparator" w:id="0">
    <w:p w14:paraId="35773F0E" w14:textId="77777777" w:rsidR="00F91D34" w:rsidRPr="00F20A3D" w:rsidRDefault="00F91D34">
      <w:pPr>
        <w:spacing w:line="240" w:lineRule="auto"/>
      </w:pPr>
      <w:r w:rsidRPr="00F20A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9C68" w14:textId="77777777" w:rsidR="00F91D34" w:rsidRPr="00F20A3D" w:rsidRDefault="00F91D34">
      <w:pPr>
        <w:spacing w:after="0"/>
      </w:pPr>
      <w:r w:rsidRPr="00F20A3D">
        <w:separator/>
      </w:r>
    </w:p>
  </w:footnote>
  <w:footnote w:type="continuationSeparator" w:id="0">
    <w:p w14:paraId="7B0B96C3" w14:textId="77777777" w:rsidR="00F91D34" w:rsidRPr="00F20A3D" w:rsidRDefault="00F91D34">
      <w:pPr>
        <w:spacing w:after="0"/>
      </w:pPr>
      <w:r w:rsidRPr="00F20A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2B90" w14:textId="77777777" w:rsidR="000C6738" w:rsidRPr="00F20A3D" w:rsidRDefault="00566B57">
    <w:pPr>
      <w:pStyle w:val="Header"/>
    </w:pPr>
    <w:r w:rsidRPr="00F20A3D">
      <w:rPr>
        <w:lang w:eastAsia="zh-TW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740DEA" wp14:editId="55469F8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495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height:791.85pt;width:252pt;mso-position-horizontal:left;mso-position-horizontal-relative:margin;mso-position-vertical:top;mso-position-vertical-relative:page;z-index:251659264;mso-width-relative:page;mso-height-relative:page;mso-width-percent:412;mso-height-percent:1000;" coordsize="3200400,10056322" o:gfxdata="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u0noK1gAAAAYBAAAPAAAAAAAAAAEAIAAAACIAAABk&#10;cnMvZG93bnJldi54bWxQSwECFAAUAAAACACHTuJAcMAkZewCAAARCQAADgAAAAAAAAABACAAAAAl&#10;AQAAZHJzL2Uyb0RvYy54bWxQSwUGAAAAAAYABgBZAQAAgwYAAAAA&#10;">
              <o:lock v:ext="edit" aspectratio="f"/>
              <v:rect id="Rectangle 2" o:spid="_x0000_s1026" o:spt="1" style="position:absolute;left:0;top:0;height:192024;width:3200400;v-text-anchor:middle;" fillcolor="#4B3A2E [3215]" filled="t" stroked="f" coordsize="21600,21600" o:gfxdata="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oCILsAAADa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3" o:spid="_x0000_s1026" o:spt="1" style="position:absolute;left:0;top:9964882;height:91440;width:3200400;v-text-anchor:middle;" fillcolor="#4B3A2E [3215]" filled="t" stroked="f" coordsize="21600,21600" o:gfxdata="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2p7u8AAAA&#10;2g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5D08" w14:textId="77777777" w:rsidR="000C6738" w:rsidRPr="00F20A3D" w:rsidRDefault="00566B57">
    <w:pPr>
      <w:pStyle w:val="Header"/>
    </w:pPr>
    <w:r w:rsidRPr="00F20A3D">
      <w:rPr>
        <w:lang w:eastAsia="zh-TW" w:bidi="hi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61D502" wp14:editId="71356997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495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height:791.85pt;width:252pt;mso-position-horizontal:left;mso-position-horizontal-relative:margin;mso-position-vertical:top;mso-position-vertical-relative:page;z-index:251660288;mso-width-relative:page;mso-height-relative:page;mso-width-percent:412;mso-height-percent:1000;" coordsize="3200400,10056322" o:gfxdata="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7tJ6CtYAAAAGAQAADwAAAAAAAAABACAAAAAiAAAA&#10;ZHJzL2Rvd25yZXYueG1sUEsBAhQAFAAAAAgAh07iQJF2TpvtAgAAEQkAAA4AAAAAAAAAAQAgAAAA&#10;JQEAAGRycy9lMm9Eb2MueG1sUEsFBgAAAAAGAAYAWQEAAIQGAAAAAA==&#10;">
              <o:lock v:ext="edit" aspectratio="f"/>
              <v:rect id="Rectangle 6" o:spid="_x0000_s1026" o:spt="1" style="position:absolute;left:0;top:0;height:192024;width:3200400;v-text-anchor:middle;" fillcolor="#4B3A2E [3215]" filled="t" stroked="f" coordsize="21600,21600" o:gfxdata="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AQQj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7" o:spid="_x0000_s1026" o:spt="1" style="position:absolute;left:0;top:9964882;height:91440;width:3200400;v-text-anchor:middle;" fillcolor="#4B3A2E [3215]" filled="t" stroked="f" coordsize="21600,21600" o:gfxdata="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TaG4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3CFF"/>
    <w:multiLevelType w:val="hybridMultilevel"/>
    <w:tmpl w:val="96468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64822"/>
    <w:multiLevelType w:val="hybridMultilevel"/>
    <w:tmpl w:val="0B54D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D7808"/>
    <w:multiLevelType w:val="hybridMultilevel"/>
    <w:tmpl w:val="2F6A4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E650D3"/>
    <w:multiLevelType w:val="hybridMultilevel"/>
    <w:tmpl w:val="FBB8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940BE"/>
    <w:multiLevelType w:val="hybridMultilevel"/>
    <w:tmpl w:val="B79A3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903DB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 w16cid:durableId="781416544">
    <w:abstractNumId w:val="5"/>
  </w:num>
  <w:num w:numId="2" w16cid:durableId="1644235935">
    <w:abstractNumId w:val="3"/>
  </w:num>
  <w:num w:numId="3" w16cid:durableId="810443416">
    <w:abstractNumId w:val="2"/>
  </w:num>
  <w:num w:numId="4" w16cid:durableId="1998721976">
    <w:abstractNumId w:val="1"/>
  </w:num>
  <w:num w:numId="5" w16cid:durableId="1569267033">
    <w:abstractNumId w:val="0"/>
  </w:num>
  <w:num w:numId="6" w16cid:durableId="911624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57"/>
    <w:rsid w:val="000100C4"/>
    <w:rsid w:val="00010A00"/>
    <w:rsid w:val="00020513"/>
    <w:rsid w:val="0004096E"/>
    <w:rsid w:val="000605D2"/>
    <w:rsid w:val="00063F52"/>
    <w:rsid w:val="0007228A"/>
    <w:rsid w:val="000845E9"/>
    <w:rsid w:val="00090550"/>
    <w:rsid w:val="000A399C"/>
    <w:rsid w:val="000B5823"/>
    <w:rsid w:val="000C0793"/>
    <w:rsid w:val="000C6738"/>
    <w:rsid w:val="00111EFB"/>
    <w:rsid w:val="001125B7"/>
    <w:rsid w:val="00116327"/>
    <w:rsid w:val="001478A8"/>
    <w:rsid w:val="00174D27"/>
    <w:rsid w:val="00195B73"/>
    <w:rsid w:val="001C0C99"/>
    <w:rsid w:val="001C1BE6"/>
    <w:rsid w:val="001D761E"/>
    <w:rsid w:val="00202F87"/>
    <w:rsid w:val="00221555"/>
    <w:rsid w:val="00240A09"/>
    <w:rsid w:val="00241CA9"/>
    <w:rsid w:val="00290A79"/>
    <w:rsid w:val="002B2942"/>
    <w:rsid w:val="002E0E80"/>
    <w:rsid w:val="002E2BAF"/>
    <w:rsid w:val="002F2808"/>
    <w:rsid w:val="003063EB"/>
    <w:rsid w:val="00356AB8"/>
    <w:rsid w:val="0036209E"/>
    <w:rsid w:val="00366754"/>
    <w:rsid w:val="0037730D"/>
    <w:rsid w:val="0038566F"/>
    <w:rsid w:val="003A6F2A"/>
    <w:rsid w:val="003B15AE"/>
    <w:rsid w:val="003B466A"/>
    <w:rsid w:val="003E0109"/>
    <w:rsid w:val="00401515"/>
    <w:rsid w:val="00432079"/>
    <w:rsid w:val="00436FE9"/>
    <w:rsid w:val="004B4536"/>
    <w:rsid w:val="004B6D57"/>
    <w:rsid w:val="004B79CA"/>
    <w:rsid w:val="004D19CD"/>
    <w:rsid w:val="004D5E41"/>
    <w:rsid w:val="004E1F5C"/>
    <w:rsid w:val="005037FC"/>
    <w:rsid w:val="00510C9A"/>
    <w:rsid w:val="00511360"/>
    <w:rsid w:val="00515C89"/>
    <w:rsid w:val="00535A0E"/>
    <w:rsid w:val="00566B57"/>
    <w:rsid w:val="00577D31"/>
    <w:rsid w:val="0059120E"/>
    <w:rsid w:val="005C732B"/>
    <w:rsid w:val="005D1842"/>
    <w:rsid w:val="005E05FB"/>
    <w:rsid w:val="00610A14"/>
    <w:rsid w:val="006246D1"/>
    <w:rsid w:val="0063590A"/>
    <w:rsid w:val="00635F01"/>
    <w:rsid w:val="006505A3"/>
    <w:rsid w:val="00667E64"/>
    <w:rsid w:val="006743BE"/>
    <w:rsid w:val="006E3C0A"/>
    <w:rsid w:val="006F2735"/>
    <w:rsid w:val="006F69BF"/>
    <w:rsid w:val="0074292A"/>
    <w:rsid w:val="00757A33"/>
    <w:rsid w:val="00775BC7"/>
    <w:rsid w:val="00776FD7"/>
    <w:rsid w:val="0078442D"/>
    <w:rsid w:val="007C1A59"/>
    <w:rsid w:val="007E4B25"/>
    <w:rsid w:val="00826BA3"/>
    <w:rsid w:val="0084029B"/>
    <w:rsid w:val="00860237"/>
    <w:rsid w:val="00863EB4"/>
    <w:rsid w:val="008C12C8"/>
    <w:rsid w:val="008D3D47"/>
    <w:rsid w:val="008E2E2A"/>
    <w:rsid w:val="008F2574"/>
    <w:rsid w:val="008F6577"/>
    <w:rsid w:val="00913957"/>
    <w:rsid w:val="00937993"/>
    <w:rsid w:val="00945D41"/>
    <w:rsid w:val="00946227"/>
    <w:rsid w:val="00950A91"/>
    <w:rsid w:val="00962A18"/>
    <w:rsid w:val="00977C1E"/>
    <w:rsid w:val="009908B9"/>
    <w:rsid w:val="009B5F0F"/>
    <w:rsid w:val="00A05E1A"/>
    <w:rsid w:val="00A2306E"/>
    <w:rsid w:val="00A2604B"/>
    <w:rsid w:val="00A52204"/>
    <w:rsid w:val="00A64210"/>
    <w:rsid w:val="00A65839"/>
    <w:rsid w:val="00A66A7A"/>
    <w:rsid w:val="00A71ECD"/>
    <w:rsid w:val="00A770B2"/>
    <w:rsid w:val="00A859AC"/>
    <w:rsid w:val="00A97C38"/>
    <w:rsid w:val="00AA29B9"/>
    <w:rsid w:val="00AB6303"/>
    <w:rsid w:val="00AC2E7E"/>
    <w:rsid w:val="00AC413F"/>
    <w:rsid w:val="00AD7D93"/>
    <w:rsid w:val="00AF611B"/>
    <w:rsid w:val="00B10CDA"/>
    <w:rsid w:val="00B76635"/>
    <w:rsid w:val="00B83157"/>
    <w:rsid w:val="00B927BF"/>
    <w:rsid w:val="00B96D28"/>
    <w:rsid w:val="00BA03F4"/>
    <w:rsid w:val="00BA7810"/>
    <w:rsid w:val="00BD76B5"/>
    <w:rsid w:val="00C019B4"/>
    <w:rsid w:val="00C0741C"/>
    <w:rsid w:val="00C21157"/>
    <w:rsid w:val="00C26DC9"/>
    <w:rsid w:val="00C344CF"/>
    <w:rsid w:val="00C348E6"/>
    <w:rsid w:val="00C54EDD"/>
    <w:rsid w:val="00C61903"/>
    <w:rsid w:val="00CA043B"/>
    <w:rsid w:val="00CC0015"/>
    <w:rsid w:val="00CE228C"/>
    <w:rsid w:val="00CE763B"/>
    <w:rsid w:val="00CF58D8"/>
    <w:rsid w:val="00D00673"/>
    <w:rsid w:val="00D034BC"/>
    <w:rsid w:val="00D069B6"/>
    <w:rsid w:val="00D25A38"/>
    <w:rsid w:val="00D449E6"/>
    <w:rsid w:val="00D56D7B"/>
    <w:rsid w:val="00D93362"/>
    <w:rsid w:val="00DB7F56"/>
    <w:rsid w:val="00DC54BA"/>
    <w:rsid w:val="00DE2F0D"/>
    <w:rsid w:val="00DE7531"/>
    <w:rsid w:val="00DF5398"/>
    <w:rsid w:val="00DF614A"/>
    <w:rsid w:val="00E037BC"/>
    <w:rsid w:val="00E05717"/>
    <w:rsid w:val="00E239E2"/>
    <w:rsid w:val="00E42ACC"/>
    <w:rsid w:val="00E71798"/>
    <w:rsid w:val="00E86114"/>
    <w:rsid w:val="00E97439"/>
    <w:rsid w:val="00EA6C41"/>
    <w:rsid w:val="00EF570B"/>
    <w:rsid w:val="00EF573F"/>
    <w:rsid w:val="00F00B48"/>
    <w:rsid w:val="00F0193B"/>
    <w:rsid w:val="00F0795D"/>
    <w:rsid w:val="00F20A3D"/>
    <w:rsid w:val="00F54AE2"/>
    <w:rsid w:val="00F903AD"/>
    <w:rsid w:val="00F91D34"/>
    <w:rsid w:val="00F96A2E"/>
    <w:rsid w:val="00FB4F54"/>
    <w:rsid w:val="30EC6436"/>
    <w:rsid w:val="68A166DE"/>
    <w:rsid w:val="6CF4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969B"/>
  <w15:docId w15:val="{0DE64452-ED51-AD47-94E4-81F661F3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88" w:lineRule="auto"/>
    </w:pPr>
    <w:rPr>
      <w:color w:val="4B3A2E" w:themeColor="text2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3D859C" w:themeColor="hyperlink"/>
      <w:u w:val="single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hAnsiTheme="majorHAnsi"/>
      <w:b/>
      <w:spacing w:val="21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Pr>
      <w:rFonts w:eastAsiaTheme="minorEastAsia"/>
      <w:i/>
      <w:spacing w:val="21"/>
      <w:sz w:val="36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Pr>
      <w:b/>
      <w:i/>
      <w:iCs/>
      <w:sz w:val="3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caps/>
      <w:color w:val="4B3A2E" w:themeColor="text2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i/>
      <w:caps/>
      <w:color w:val="4B3A2E" w:themeColor="text2"/>
      <w:spacing w:val="0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Cs/>
      <w:iCs/>
      <w:spacing w:val="0"/>
      <w:u w:val="single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b/>
      <w:i/>
      <w:iCs/>
      <w:color w:val="4B3A2E" w:themeColor="text2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qFormat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10A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9E2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kinduyiteco@abuad.edu.n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usuf.lanre1986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h4k33my.github.io/html-portfolio/" TargetMode="External"/><Relationship Id="rId4" Type="http://schemas.openxmlformats.org/officeDocument/2006/relationships/styles" Target="styles.xml"/><Relationship Id="rId9" Type="http://schemas.openxmlformats.org/officeDocument/2006/relationships/hyperlink" Target="mailto:hakeem.yusuf.seun@gmail.com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kar\OneDrive\Documents\%7bA0BE65C8-A3D1-8441-98EE-970945A75753%7dtf50002038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8AAF6EB-5119-48CF-A566-B0A5EE2C2F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{A0BE65C8-A3D1-8441-98EE-970945A75753}tf50002038.dotx</Template>
  <TotalTime>104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Damilola Bakare</dc:creator>
  <cp:lastModifiedBy>lil keemy</cp:lastModifiedBy>
  <cp:revision>36</cp:revision>
  <dcterms:created xsi:type="dcterms:W3CDTF">2023-06-24T17:11:00Z</dcterms:created>
  <dcterms:modified xsi:type="dcterms:W3CDTF">2026-02-09T19:15:00Z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8CA47905EBA643D1BA64D18C669D1D93</vt:lpwstr>
  </property>
</Properties>
</file>